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sdmd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96"/>
                  <w:szCs w:val="9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881870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>Sky Birds</w:t>
                    </w:r>
                    <w:r w:rsidR="00CE348A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 xml:space="preserve"> 2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0F57B5" w:rsidP="0088187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E348A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Final Project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5401F2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</w:t>
                </w:r>
                <w:r w:rsidR="00937916">
                  <w:rPr>
                    <w:sz w:val="24"/>
                    <w:szCs w:val="24"/>
                  </w:rPr>
                  <w:t xml:space="preserve"> 2</w:t>
                </w:r>
                <w:r w:rsidR="00B45073">
                  <w:rPr>
                    <w:sz w:val="24"/>
                    <w:szCs w:val="24"/>
                  </w:rPr>
                  <w:t>.0</w:t>
                </w:r>
                <w:r>
                  <w:rPr>
                    <w:sz w:val="24"/>
                    <w:szCs w:val="24"/>
                  </w:rPr>
                  <w:t xml:space="preserve"> 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CE348A">
                  <w:t>2016</w:t>
                </w:r>
                <w:r w:rsidR="00C60AAE">
                  <w:t xml:space="preserve"> by SDMD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F27780" w:rsidP="00F27780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Selina-Dionne Mohini Daley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C60AAE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34688" behindDoc="0" locked="0" layoutInCell="1" allowOverlap="1" wp14:anchorId="42638AD3" wp14:editId="7FD1A25B">
                    <wp:simplePos x="0" y="0"/>
                    <wp:positionH relativeFrom="column">
                      <wp:posOffset>-161925</wp:posOffset>
                    </wp:positionH>
                    <wp:positionV relativeFrom="paragraph">
                      <wp:posOffset>-5856604</wp:posOffset>
                    </wp:positionV>
                    <wp:extent cx="6524625" cy="1295400"/>
                    <wp:effectExtent l="0" t="0" r="28575" b="1905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24625" cy="1295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C60AAE" w:rsidP="00C60AAE">
                                <w:pPr>
                                  <w:jc w:val="center"/>
                                </w:pPr>
                                <w:r w:rsidRPr="00C60AAE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eastAsia="en-CA"/>
                                  </w:rPr>
                                  <w:drawing>
                                    <wp:inline distT="0" distB="0" distL="0" distR="0" wp14:anchorId="061ABA98" wp14:editId="4A75177C">
                                      <wp:extent cx="6496050" cy="1276350"/>
                                      <wp:effectExtent l="0" t="0" r="0" b="0"/>
                                      <wp:docPr id="11" name="Picture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496050" cy="12763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C60AAE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638A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12.75pt;margin-top:-461.15pt;width:513.75pt;height:102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">
                    <v:textbox>
                      <w:txbxContent>
                        <w:p w:rsidR="003E1D56" w:rsidRDefault="00C60AAE" w:rsidP="00C60AAE">
                          <w:pPr>
                            <w:jc w:val="center"/>
                          </w:pPr>
                          <w:r w:rsidRPr="00C60AAE">
                            <w:rPr>
                              <w:b/>
                              <w:noProof/>
                              <w:sz w:val="28"/>
                              <w:szCs w:val="28"/>
                              <w:lang w:eastAsia="en-CA"/>
                            </w:rPr>
                            <w:drawing>
                              <wp:inline distT="0" distB="0" distL="0" distR="0" wp14:anchorId="061ABA98" wp14:editId="4A75177C">
                                <wp:extent cx="6496050" cy="1276350"/>
                                <wp:effectExtent l="0" t="0" r="0" b="0"/>
                                <wp:docPr id="11" name="Picture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496050" cy="1276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C60AAE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CE348A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April</w:t>
                </w:r>
                <w:r w:rsidR="0044103F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6D2709" w:rsidRDefault="006D2709" w:rsidP="006D2709">
      <w:pPr>
        <w:rPr>
          <w:sz w:val="24"/>
          <w:szCs w:val="24"/>
        </w:rPr>
      </w:pP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 xml:space="preserve">Version history…………………………………………………………………………………………………………………………. </w:t>
      </w:r>
      <w:r w:rsidR="0014357E">
        <w:rPr>
          <w:sz w:val="24"/>
          <w:szCs w:val="24"/>
        </w:rPr>
        <w:t>3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Game description…………………………………………</w:t>
      </w:r>
      <w:r w:rsidR="0014357E">
        <w:rPr>
          <w:sz w:val="24"/>
          <w:szCs w:val="24"/>
        </w:rPr>
        <w:t>……….……………………………………………………………….…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Controls………………………………………………………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Interface sketch……………………………………………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…………………………………………………………………………..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Screen description………………………………………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5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Character……………………………………………………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5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Enemies……………………………………………………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……………………………………………………………………………… 6</w:t>
      </w:r>
    </w:p>
    <w:p w:rsidR="006D2709" w:rsidRPr="006D2709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Weapons…………………………………………………………………………………………………………………………………. 6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Items……………………………………………………………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………………………………………………………………………….. 7</w:t>
      </w:r>
    </w:p>
    <w:p w:rsidR="0014357E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Bonus………………………………………………………………………………………………………………………………………. 7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Sound index…………………………………………………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………………………………………………………………………….. 7</w:t>
      </w:r>
    </w:p>
    <w:p w:rsidR="009A4D42" w:rsidRDefault="006D2709" w:rsidP="006D2709">
      <w:pPr>
        <w:rPr>
          <w:b/>
          <w:sz w:val="24"/>
          <w:szCs w:val="24"/>
          <w:u w:val="single"/>
        </w:rPr>
      </w:pPr>
      <w:r w:rsidRPr="006D2709">
        <w:rPr>
          <w:sz w:val="24"/>
          <w:szCs w:val="24"/>
        </w:rPr>
        <w:t>Art/multimedia index…………………………………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7</w:t>
      </w:r>
      <w:r w:rsidR="009A4D42">
        <w:rPr>
          <w:b/>
          <w:sz w:val="24"/>
          <w:szCs w:val="24"/>
          <w:u w:val="single"/>
        </w:rPr>
        <w:br w:type="page"/>
      </w:r>
    </w:p>
    <w:p w:rsidR="00F56775" w:rsidRPr="006D2709" w:rsidRDefault="009A4D42" w:rsidP="009A4D42">
      <w:pPr>
        <w:jc w:val="center"/>
        <w:rPr>
          <w:b/>
          <w:u w:val="single"/>
        </w:rPr>
      </w:pPr>
      <w:r w:rsidRPr="006D2709">
        <w:rPr>
          <w:b/>
          <w:u w:val="single"/>
        </w:rPr>
        <w:lastRenderedPageBreak/>
        <w:t>Version History</w:t>
      </w:r>
    </w:p>
    <w:p w:rsidR="006D2709" w:rsidRPr="006D2709" w:rsidRDefault="006D2709" w:rsidP="006D2709">
      <w:r w:rsidRPr="006D2709">
        <w:t>Version 1</w:t>
      </w:r>
    </w:p>
    <w:p w:rsidR="006D2709" w:rsidRPr="00937916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Character movement: Image</w:t>
      </w:r>
      <w:r w:rsidR="006D2709" w:rsidRPr="00937916">
        <w:rPr>
          <w:sz w:val="21"/>
          <w:szCs w:val="21"/>
        </w:rPr>
        <w:t xml:space="preserve"> for the character and a movement script</w:t>
      </w:r>
    </w:p>
    <w:p w:rsidR="006D2709" w:rsidRPr="00937916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Enemies: Images for the enemies and logic for movement</w:t>
      </w:r>
    </w:p>
    <w:p w:rsidR="006D2709" w:rsidRPr="00937916" w:rsidRDefault="006D2709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Background: The game background loops</w:t>
      </w:r>
    </w:p>
    <w:p w:rsidR="00990B6E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Music for the main menu, gameplay, and end scenes</w:t>
      </w:r>
    </w:p>
    <w:p w:rsidR="00937916" w:rsidRPr="00937916" w:rsidRDefault="00937916" w:rsidP="00937916">
      <w:pPr>
        <w:pStyle w:val="ListParagraph"/>
        <w:ind w:left="360"/>
        <w:rPr>
          <w:sz w:val="21"/>
          <w:szCs w:val="21"/>
        </w:rPr>
      </w:pPr>
    </w:p>
    <w:p w:rsidR="005B386F" w:rsidRDefault="00937916" w:rsidP="006D2709">
      <w:pPr>
        <w:rPr>
          <w:sz w:val="21"/>
          <w:szCs w:val="21"/>
        </w:rPr>
      </w:pPr>
      <w:r>
        <w:rPr>
          <w:sz w:val="21"/>
          <w:szCs w:val="21"/>
        </w:rPr>
        <w:t>Version 2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Animations:  animations for the character and enemies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Enemies: enhanced the game logic for the enemies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Background: added multiple background images</w:t>
      </w:r>
    </w:p>
    <w:p w:rsidR="00937916" w:rsidRP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Scoring: changed the scoring logic</w:t>
      </w:r>
    </w:p>
    <w:p w:rsidR="005B386F" w:rsidRDefault="005B386F" w:rsidP="006D2709">
      <w:pPr>
        <w:rPr>
          <w:sz w:val="21"/>
          <w:szCs w:val="21"/>
        </w:rPr>
      </w:pPr>
    </w:p>
    <w:p w:rsidR="005B386F" w:rsidRPr="005B386F" w:rsidRDefault="005B386F" w:rsidP="006D2709">
      <w:pPr>
        <w:rPr>
          <w:color w:val="FF0000"/>
          <w:sz w:val="32"/>
          <w:szCs w:val="32"/>
        </w:rPr>
      </w:pPr>
      <w:r w:rsidRPr="005B386F">
        <w:rPr>
          <w:color w:val="FF0000"/>
          <w:sz w:val="32"/>
          <w:szCs w:val="32"/>
        </w:rPr>
        <w:t xml:space="preserve">Anything in red stands for additions that will be available </w:t>
      </w:r>
      <w:r w:rsidR="00990B6E">
        <w:rPr>
          <w:color w:val="FF0000"/>
          <w:sz w:val="32"/>
          <w:szCs w:val="32"/>
        </w:rPr>
        <w:t>in a later ed</w:t>
      </w:r>
      <w:r w:rsidRPr="005B386F">
        <w:rPr>
          <w:color w:val="FF0000"/>
          <w:sz w:val="32"/>
          <w:szCs w:val="32"/>
        </w:rPr>
        <w:t>ition of the game</w:t>
      </w:r>
    </w:p>
    <w:p w:rsidR="009A4D42" w:rsidRDefault="009A4D42" w:rsidP="006D27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Game Overview</w:t>
      </w:r>
      <w:r w:rsidR="00BF4089">
        <w:rPr>
          <w:b/>
          <w:sz w:val="24"/>
          <w:szCs w:val="24"/>
        </w:rPr>
        <w:t xml:space="preserve"> </w:t>
      </w:r>
    </w:p>
    <w:p w:rsidR="006F2387" w:rsidRPr="0063564C" w:rsidRDefault="006F2387" w:rsidP="006F2387">
      <w:pPr>
        <w:ind w:firstLine="720"/>
        <w:rPr>
          <w:b/>
        </w:rPr>
      </w:pPr>
      <w:r w:rsidRPr="0063564C">
        <w:rPr>
          <w:b/>
        </w:rPr>
        <w:t xml:space="preserve">Summary </w:t>
      </w:r>
    </w:p>
    <w:p w:rsidR="006F2387" w:rsidRPr="008E6B14" w:rsidRDefault="006F2387" w:rsidP="006F2387">
      <w:pPr>
        <w:ind w:left="1440"/>
      </w:pPr>
      <w:r>
        <w:t>The player controls an eagle and has to avoid being hit by the enemy characters flying towards them. The</w:t>
      </w:r>
      <w:r w:rsidR="00034F43">
        <w:t xml:space="preserve"> player is able to move in all</w:t>
      </w:r>
      <w:r>
        <w:t xml:space="preserve"> directions and can sho</w:t>
      </w:r>
      <w:r w:rsidR="00034F43">
        <w:t>o</w:t>
      </w:r>
      <w:r>
        <w:t xml:space="preserve">t </w:t>
      </w:r>
      <w:r w:rsidR="00034F43">
        <w:t>the</w:t>
      </w:r>
      <w:r>
        <w:t xml:space="preserve"> enemy. At the start </w:t>
      </w:r>
      <w:r w:rsidR="00034F43">
        <w:t>of the game the player has five</w:t>
      </w:r>
      <w:r>
        <w:t xml:space="preserve"> lives and will lose on</w:t>
      </w:r>
      <w:r w:rsidR="00034F43">
        <w:t>e</w:t>
      </w:r>
      <w:r>
        <w:t xml:space="preserve"> each time they are hit. Once the life counter reaches zero the game will end and the player has the option to play again.</w:t>
      </w:r>
    </w:p>
    <w:p w:rsidR="006F2387" w:rsidRPr="0063564C" w:rsidRDefault="006F2387" w:rsidP="006F2387">
      <w:pPr>
        <w:rPr>
          <w:b/>
        </w:rPr>
      </w:pPr>
      <w:r w:rsidRPr="008E6B14">
        <w:tab/>
      </w:r>
      <w:r w:rsidRPr="0063564C">
        <w:rPr>
          <w:b/>
        </w:rPr>
        <w:t>Gameplay</w:t>
      </w:r>
    </w:p>
    <w:p w:rsidR="00686D09" w:rsidRPr="00937916" w:rsidRDefault="006F2387" w:rsidP="00937916">
      <w:pPr>
        <w:ind w:left="1440"/>
      </w:pPr>
      <w:r w:rsidRPr="008E6B14">
        <w:t>The goal of this game is to stay alive as long as you can while killing enemies to rack up points</w:t>
      </w:r>
      <w:r w:rsidR="00034F43">
        <w:t>, advance to new levels and to get the</w:t>
      </w:r>
      <w:r w:rsidRPr="008E6B14">
        <w:t xml:space="preserve"> high</w:t>
      </w:r>
      <w:r w:rsidR="00034F43">
        <w:t>est</w:t>
      </w:r>
      <w:r w:rsidRPr="008E6B14">
        <w:t xml:space="preserve"> score.</w:t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4E1311" w:rsidRPr="008E6B14" w:rsidRDefault="004E1311" w:rsidP="004E1311">
      <w:pPr>
        <w:ind w:left="720" w:firstLine="720"/>
      </w:pPr>
      <w:r w:rsidRPr="008E6B14">
        <w:t>Player movement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Up: </w:t>
      </w:r>
      <w:r w:rsidR="00990B6E">
        <w:t>Move the mouse up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Down: </w:t>
      </w:r>
      <w:r w:rsidR="00990B6E">
        <w:t>Move the mouse down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Left:  </w:t>
      </w:r>
      <w:r w:rsidR="00990B6E">
        <w:t>Move the mouse left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Right: </w:t>
      </w:r>
      <w:r w:rsidR="00990B6E">
        <w:t>Move the mouse right</w:t>
      </w:r>
    </w:p>
    <w:p w:rsidR="004E1311" w:rsidRPr="008E6B14" w:rsidRDefault="004E1311" w:rsidP="004E1311">
      <w:pPr>
        <w:ind w:left="1440"/>
      </w:pPr>
      <w:r w:rsidRPr="008E6B14">
        <w:t>Player weapons</w:t>
      </w:r>
    </w:p>
    <w:p w:rsidR="00990B6E" w:rsidRPr="00BA3C0A" w:rsidRDefault="004E1311" w:rsidP="00686D09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DE075F">
        <w:t xml:space="preserve">Fire Bullet: </w:t>
      </w:r>
      <w:r w:rsidR="00DE075F" w:rsidRPr="00DE075F">
        <w:t>Automatic</w:t>
      </w:r>
    </w:p>
    <w:p w:rsidR="00BA3C0A" w:rsidRPr="00BA3C0A" w:rsidRDefault="00BA3C0A" w:rsidP="00BA3C0A">
      <w:pPr>
        <w:pStyle w:val="ListParagraph"/>
        <w:spacing w:after="160" w:line="259" w:lineRule="auto"/>
        <w:ind w:left="2520"/>
        <w:rPr>
          <w:b/>
          <w:sz w:val="24"/>
          <w:szCs w:val="24"/>
        </w:rPr>
      </w:pPr>
    </w:p>
    <w:p w:rsidR="009F6693" w:rsidRDefault="00BA3C0A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717632" behindDoc="0" locked="0" layoutInCell="1" allowOverlap="1" wp14:anchorId="5162B835" wp14:editId="5341B2C1">
            <wp:simplePos x="0" y="0"/>
            <wp:positionH relativeFrom="column">
              <wp:posOffset>-104774</wp:posOffset>
            </wp:positionH>
            <wp:positionV relativeFrom="paragraph">
              <wp:posOffset>174624</wp:posOffset>
            </wp:positionV>
            <wp:extent cx="5621858" cy="381161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19373" r="42564" b="22051"/>
                    <a:stretch/>
                  </pic:blipFill>
                  <pic:spPr bwMode="auto">
                    <a:xfrm>
                      <a:off x="0" y="0"/>
                      <a:ext cx="5635833" cy="382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693"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  <w:r w:rsidR="00937916">
        <w:rPr>
          <w:b/>
          <w:sz w:val="24"/>
          <w:szCs w:val="24"/>
        </w:rPr>
        <w:t xml:space="preserve"> </w:t>
      </w:r>
    </w:p>
    <w:p w:rsidR="00937916" w:rsidRDefault="00937916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Pr="008C6B2D" w:rsidRDefault="00BA3C0A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Menu and Screen Descriptions</w:t>
      </w:r>
    </w:p>
    <w:p w:rsidR="006F2387" w:rsidRDefault="006F2387" w:rsidP="006F2387">
      <w:pPr>
        <w:rPr>
          <w:b/>
        </w:rPr>
      </w:pPr>
    </w:p>
    <w:p w:rsidR="006F2387" w:rsidRPr="0063564C" w:rsidRDefault="00A10C7B" w:rsidP="006F2387">
      <w:pPr>
        <w:rPr>
          <w:b/>
        </w:rPr>
      </w:pPr>
      <w:r>
        <w:rPr>
          <w:noProof/>
          <w:lang w:eastAsia="en-CA"/>
        </w:rPr>
        <w:drawing>
          <wp:anchor distT="0" distB="0" distL="114300" distR="114300" simplePos="0" relativeHeight="251707392" behindDoc="1" locked="0" layoutInCell="1" allowOverlap="1" wp14:anchorId="1671215A" wp14:editId="0D1932DE">
            <wp:simplePos x="0" y="0"/>
            <wp:positionH relativeFrom="column">
              <wp:posOffset>2636333</wp:posOffset>
            </wp:positionH>
            <wp:positionV relativeFrom="paragraph">
              <wp:posOffset>126365</wp:posOffset>
            </wp:positionV>
            <wp:extent cx="3181211" cy="1575237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1211" cy="157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387" w:rsidRPr="0063564C">
        <w:rPr>
          <w:b/>
        </w:rPr>
        <w:t>Screens</w:t>
      </w:r>
    </w:p>
    <w:p w:rsidR="006F2387" w:rsidRPr="008E6B14" w:rsidRDefault="006F2387" w:rsidP="009513B5">
      <w:r w:rsidRPr="008E6B14">
        <w:tab/>
        <w:t>Start Game Screen</w:t>
      </w:r>
      <w:r w:rsidR="00A10C7B">
        <w:t xml:space="preserve"> </w:t>
      </w:r>
    </w:p>
    <w:p w:rsidR="006F2387" w:rsidRDefault="006F2387" w:rsidP="009513B5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Start button</w:t>
      </w:r>
    </w:p>
    <w:p w:rsidR="009513B5" w:rsidRDefault="009513B5" w:rsidP="009513B5">
      <w:pPr>
        <w:pStyle w:val="ListParagraph"/>
        <w:numPr>
          <w:ilvl w:val="0"/>
          <w:numId w:val="3"/>
        </w:numPr>
        <w:spacing w:after="160" w:line="259" w:lineRule="auto"/>
      </w:pPr>
      <w:r>
        <w:t>Instructions Button</w:t>
      </w:r>
    </w:p>
    <w:p w:rsidR="009513B5" w:rsidRPr="008E6B14" w:rsidRDefault="009513B5" w:rsidP="009513B5">
      <w:pPr>
        <w:pStyle w:val="ListParagraph"/>
        <w:numPr>
          <w:ilvl w:val="0"/>
          <w:numId w:val="3"/>
        </w:numPr>
        <w:spacing w:after="160" w:line="259" w:lineRule="auto"/>
      </w:pPr>
      <w:r>
        <w:t>Exit Button</w:t>
      </w:r>
    </w:p>
    <w:p w:rsidR="006F2387" w:rsidRPr="008E6B14" w:rsidRDefault="006F2387" w:rsidP="009513B5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Logo</w:t>
      </w:r>
    </w:p>
    <w:p w:rsidR="006F2387" w:rsidRDefault="006F2387" w:rsidP="009513B5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Background image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6F2387" w:rsidRPr="008E6B14" w:rsidRDefault="009513B5" w:rsidP="009513B5">
      <w:r>
        <w:rPr>
          <w:noProof/>
          <w:lang w:eastAsia="en-CA"/>
        </w:rPr>
        <w:drawing>
          <wp:anchor distT="0" distB="0" distL="114300" distR="114300" simplePos="0" relativeHeight="251713536" behindDoc="1" locked="0" layoutInCell="1" allowOverlap="1" wp14:anchorId="7BDBA42A" wp14:editId="3435CC21">
            <wp:simplePos x="0" y="0"/>
            <wp:positionH relativeFrom="column">
              <wp:posOffset>2638425</wp:posOffset>
            </wp:positionH>
            <wp:positionV relativeFrom="paragraph">
              <wp:posOffset>74930</wp:posOffset>
            </wp:positionV>
            <wp:extent cx="3181350" cy="15824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1350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407BCE">
        <w:t>Level 1</w:t>
      </w:r>
      <w:r w:rsidR="006F2387" w:rsidRPr="008E6B14">
        <w:t xml:space="preserve"> Screen</w:t>
      </w:r>
    </w:p>
    <w:p w:rsidR="006F2387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6F2387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6F2387" w:rsidRPr="008E6B14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6F2387" w:rsidRPr="008E6B14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Enemies</w:t>
      </w:r>
    </w:p>
    <w:p w:rsidR="006F2387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A10C7B" w:rsidRPr="008E6B14" w:rsidRDefault="00A10C7B" w:rsidP="009513B5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0464" behindDoc="1" locked="0" layoutInCell="1" allowOverlap="1" wp14:anchorId="55D58A16" wp14:editId="7C1F5D55">
            <wp:simplePos x="0" y="0"/>
            <wp:positionH relativeFrom="column">
              <wp:posOffset>2638425</wp:posOffset>
            </wp:positionH>
            <wp:positionV relativeFrom="paragraph">
              <wp:posOffset>15240</wp:posOffset>
            </wp:positionV>
            <wp:extent cx="3177898" cy="1585121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7898" cy="158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Level 2</w:t>
      </w:r>
      <w:r w:rsidRPr="008E6B14">
        <w:t xml:space="preserve"> Screen</w:t>
      </w:r>
      <w:r>
        <w:t xml:space="preserve"> 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Enemies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A10C7B" w:rsidRDefault="00A10C7B" w:rsidP="00A10C7B">
      <w:pPr>
        <w:pStyle w:val="ListParagraph"/>
        <w:spacing w:after="160" w:line="259" w:lineRule="auto"/>
        <w:ind w:left="2520"/>
      </w:pPr>
    </w:p>
    <w:p w:rsidR="009513B5" w:rsidRPr="008E6B14" w:rsidRDefault="009513B5" w:rsidP="009513B5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4560" behindDoc="1" locked="0" layoutInCell="1" allowOverlap="1" wp14:anchorId="05B91A2B" wp14:editId="292D88A3">
            <wp:simplePos x="0" y="0"/>
            <wp:positionH relativeFrom="column">
              <wp:posOffset>2638425</wp:posOffset>
            </wp:positionH>
            <wp:positionV relativeFrom="paragraph">
              <wp:posOffset>33654</wp:posOffset>
            </wp:positionV>
            <wp:extent cx="3171825" cy="158591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1825" cy="158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Level 3</w:t>
      </w:r>
      <w:r w:rsidRPr="008E6B14">
        <w:t xml:space="preserve"> Screen</w:t>
      </w:r>
      <w:r>
        <w:t xml:space="preserve"> 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Enemies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9513B5" w:rsidRDefault="009513B5" w:rsidP="00A10C7B">
      <w:pPr>
        <w:pStyle w:val="ListParagraph"/>
        <w:spacing w:after="160" w:line="259" w:lineRule="auto"/>
        <w:ind w:left="2520"/>
      </w:pPr>
    </w:p>
    <w:p w:rsidR="00BA3C0A" w:rsidRPr="008E6B14" w:rsidRDefault="00BA3C0A" w:rsidP="00BA3C0A">
      <w:pPr>
        <w:ind w:firstLine="720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715584" behindDoc="1" locked="0" layoutInCell="1" allowOverlap="1" wp14:anchorId="228E24DB" wp14:editId="42289D15">
            <wp:simplePos x="0" y="0"/>
            <wp:positionH relativeFrom="column">
              <wp:posOffset>2647950</wp:posOffset>
            </wp:positionH>
            <wp:positionV relativeFrom="paragraph">
              <wp:posOffset>28575</wp:posOffset>
            </wp:positionV>
            <wp:extent cx="3171825" cy="156606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1825" cy="156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Bonus Level 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Boss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BA3C0A" w:rsidRDefault="00BA3C0A" w:rsidP="00BA3C0A">
      <w:pPr>
        <w:pStyle w:val="ListParagraph"/>
        <w:spacing w:after="160" w:line="259" w:lineRule="auto"/>
        <w:ind w:left="1800"/>
      </w:pPr>
    </w:p>
    <w:p w:rsidR="006F2387" w:rsidRPr="008E6B14" w:rsidRDefault="00A10C7B" w:rsidP="009513B5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08416" behindDoc="1" locked="0" layoutInCell="1" allowOverlap="1" wp14:anchorId="768ECA16" wp14:editId="5EEB9757">
            <wp:simplePos x="0" y="0"/>
            <wp:positionH relativeFrom="column">
              <wp:posOffset>2647950</wp:posOffset>
            </wp:positionH>
            <wp:positionV relativeFrom="paragraph">
              <wp:posOffset>95250</wp:posOffset>
            </wp:positionV>
            <wp:extent cx="3171825" cy="156680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1027" cy="156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FED" w:rsidRPr="008E6B14">
        <w:t>Game Over</w:t>
      </w:r>
      <w:r w:rsidR="006F2387" w:rsidRPr="008E6B14">
        <w:t xml:space="preserve"> Screen</w:t>
      </w:r>
    </w:p>
    <w:p w:rsidR="006F2387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Game O</w:t>
      </w:r>
      <w:r w:rsidR="006F2387" w:rsidRPr="008E6B14">
        <w:t>ver</w:t>
      </w:r>
      <w:r>
        <w:t xml:space="preserve"> Title</w:t>
      </w:r>
      <w:r w:rsidR="006F2387" w:rsidRPr="008E6B14">
        <w:rPr>
          <w:noProof/>
          <w:lang w:eastAsia="en-CA"/>
        </w:rPr>
        <w:t xml:space="preserve"> 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Score and Time Bonus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Your 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High Score</w:t>
      </w:r>
    </w:p>
    <w:p w:rsidR="006F2387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Restart</w:t>
      </w:r>
      <w:r w:rsidR="009513B5">
        <w:t xml:space="preserve"> Button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Main Menu Button</w:t>
      </w:r>
    </w:p>
    <w:p w:rsidR="006F2387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BA3C0A" w:rsidRPr="008E6B14" w:rsidRDefault="00BA3C0A" w:rsidP="00BA3C0A">
      <w:pPr>
        <w:pStyle w:val="ListParagraph"/>
        <w:spacing w:after="160" w:line="259" w:lineRule="auto"/>
        <w:ind w:left="1800"/>
      </w:pPr>
    </w:p>
    <w:p w:rsidR="00BA3C0A" w:rsidRPr="008E6B14" w:rsidRDefault="00BA3C0A" w:rsidP="00BA3C0A">
      <w:pPr>
        <w:ind w:firstLine="720"/>
      </w:pPr>
      <w:bookmarkStart w:id="0" w:name="_GoBack"/>
      <w:r>
        <w:rPr>
          <w:noProof/>
          <w:lang w:eastAsia="en-CA"/>
        </w:rPr>
        <w:drawing>
          <wp:anchor distT="0" distB="0" distL="114300" distR="114300" simplePos="0" relativeHeight="251716608" behindDoc="1" locked="0" layoutInCell="1" allowOverlap="1" wp14:anchorId="11F72492" wp14:editId="5142BD58">
            <wp:simplePos x="0" y="0"/>
            <wp:positionH relativeFrom="column">
              <wp:posOffset>2614295</wp:posOffset>
            </wp:positionH>
            <wp:positionV relativeFrom="paragraph">
              <wp:posOffset>34925</wp:posOffset>
            </wp:positionV>
            <wp:extent cx="3201035" cy="15906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103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8E6B14">
        <w:t>Game</w:t>
      </w:r>
      <w:r>
        <w:t xml:space="preserve"> Complete</w:t>
      </w:r>
      <w:r w:rsidRPr="008E6B14">
        <w:t xml:space="preserve"> Screen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Game Complete Title</w:t>
      </w:r>
      <w:r w:rsidRPr="008E6B14">
        <w:rPr>
          <w:noProof/>
          <w:lang w:eastAsia="en-CA"/>
        </w:rPr>
        <w:t xml:space="preserve"> 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Score and Time Bonus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Your Score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High Score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Restart</w:t>
      </w:r>
      <w:r>
        <w:t xml:space="preserve"> Button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Main Menu Button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D50A1D" w:rsidRPr="00D50A1D" w:rsidRDefault="009F6693" w:rsidP="00D50A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:rsidR="00D50A1D" w:rsidRPr="008E6B14" w:rsidRDefault="00D50A1D" w:rsidP="00D50A1D">
      <w:r w:rsidRPr="008E6B14">
        <w:rPr>
          <w:noProof/>
          <w:lang w:eastAsia="en-CA"/>
        </w:rPr>
        <w:drawing>
          <wp:anchor distT="0" distB="0" distL="114300" distR="114300" simplePos="0" relativeHeight="251688960" behindDoc="1" locked="0" layoutInCell="1" allowOverlap="1" wp14:anchorId="04275404" wp14:editId="73CEC6F6">
            <wp:simplePos x="0" y="0"/>
            <wp:positionH relativeFrom="column">
              <wp:posOffset>-409575</wp:posOffset>
            </wp:positionH>
            <wp:positionV relativeFrom="paragraph">
              <wp:posOffset>78740</wp:posOffset>
            </wp:positionV>
            <wp:extent cx="1257300" cy="855142"/>
            <wp:effectExtent l="0" t="0" r="0" b="0"/>
            <wp:wrapNone/>
            <wp:docPr id="4" name="Picture 4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472" cy="8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</w:r>
      <w:r w:rsidRPr="008E6B14">
        <w:tab/>
        <w:t>Player</w:t>
      </w:r>
    </w:p>
    <w:p w:rsidR="00D50A1D" w:rsidRPr="00EA2320" w:rsidRDefault="00D50A1D" w:rsidP="00EA2320">
      <w:pPr>
        <w:pStyle w:val="ListParagraph"/>
        <w:numPr>
          <w:ilvl w:val="0"/>
          <w:numId w:val="2"/>
        </w:numPr>
        <w:spacing w:after="160" w:line="259" w:lineRule="auto"/>
      </w:pPr>
      <w:r w:rsidRPr="00EA2320">
        <w:t xml:space="preserve">Flying: Is able to move in </w:t>
      </w:r>
      <w:r w:rsidR="00990B6E" w:rsidRPr="00EA2320">
        <w:t>any direction</w:t>
      </w:r>
    </w:p>
    <w:p w:rsidR="00EA2320" w:rsidRPr="000D1186" w:rsidRDefault="00EA2320" w:rsidP="00EA2320">
      <w:pPr>
        <w:pStyle w:val="ListParagraph"/>
        <w:numPr>
          <w:ilvl w:val="0"/>
          <w:numId w:val="2"/>
        </w:numPr>
        <w:spacing w:after="160" w:line="259" w:lineRule="auto"/>
      </w:pPr>
      <w:r>
        <w:t>Automatically fires shots</w:t>
      </w:r>
    </w:p>
    <w:p w:rsidR="00EA2320" w:rsidRPr="000D1186" w:rsidRDefault="00EA2320" w:rsidP="00EA2320">
      <w:pPr>
        <w:pStyle w:val="ListParagraph"/>
        <w:spacing w:after="160" w:line="259" w:lineRule="auto"/>
        <w:ind w:left="2520"/>
      </w:pPr>
    </w:p>
    <w:p w:rsidR="0068037F" w:rsidRDefault="00EA2320" w:rsidP="00EA2320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718656" behindDoc="1" locked="0" layoutInCell="1" allowOverlap="1" wp14:anchorId="493297FF" wp14:editId="34FDED20">
            <wp:simplePos x="0" y="0"/>
            <wp:positionH relativeFrom="column">
              <wp:posOffset>-438150</wp:posOffset>
            </wp:positionH>
            <wp:positionV relativeFrom="paragraph">
              <wp:posOffset>45085</wp:posOffset>
            </wp:positionV>
            <wp:extent cx="1181100" cy="875997"/>
            <wp:effectExtent l="0" t="0" r="0" b="635"/>
            <wp:wrapNone/>
            <wp:docPr id="22" name="Picture 22" descr="C:\Users\Selina2.Selina-HP\AppData\Local\Microsoft\Windows\INetCache\Content.Word\chick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lina2.Selina-HP\AppData\Local\Microsoft\Windows\INetCache\Content.Word\chicken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7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2320">
        <w:t>Assist</w:t>
      </w:r>
    </w:p>
    <w:p w:rsidR="00EA2320" w:rsidRPr="00EA2320" w:rsidRDefault="00EA2320" w:rsidP="00EA2320">
      <w:pPr>
        <w:pStyle w:val="ListParagraph"/>
        <w:numPr>
          <w:ilvl w:val="0"/>
          <w:numId w:val="2"/>
        </w:numPr>
        <w:spacing w:after="160" w:line="259" w:lineRule="auto"/>
      </w:pPr>
      <w:r w:rsidRPr="00EA2320">
        <w:t xml:space="preserve">Flying: Is </w:t>
      </w:r>
      <w:r>
        <w:t>controlled by the computer</w:t>
      </w:r>
    </w:p>
    <w:p w:rsidR="00EA2320" w:rsidRPr="000D1186" w:rsidRDefault="00EA2320" w:rsidP="00EA2320">
      <w:pPr>
        <w:pStyle w:val="ListParagraph"/>
        <w:numPr>
          <w:ilvl w:val="0"/>
          <w:numId w:val="2"/>
        </w:numPr>
        <w:spacing w:after="160" w:line="259" w:lineRule="auto"/>
      </w:pPr>
      <w:r>
        <w:t>Automatically fires shots</w:t>
      </w:r>
    </w:p>
    <w:p w:rsidR="00EA2320" w:rsidRPr="008C6B2D" w:rsidRDefault="00EA2320" w:rsidP="00686D09">
      <w:pPr>
        <w:rPr>
          <w:b/>
          <w:sz w:val="24"/>
          <w:szCs w:val="24"/>
        </w:rPr>
      </w:pPr>
    </w:p>
    <w:p w:rsidR="006F2387" w:rsidRPr="006F2387" w:rsidRDefault="009F6693" w:rsidP="006F238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Enemies</w:t>
      </w:r>
    </w:p>
    <w:p w:rsidR="006F2387" w:rsidRPr="000D1186" w:rsidRDefault="006F2387" w:rsidP="006F2387">
      <w:pPr>
        <w:ind w:left="720"/>
      </w:pPr>
      <w:r>
        <w:rPr>
          <w:noProof/>
          <w:lang w:eastAsia="en-CA"/>
        </w:rPr>
        <w:drawing>
          <wp:anchor distT="0" distB="0" distL="114300" distR="114300" simplePos="0" relativeHeight="251640832" behindDoc="1" locked="0" layoutInCell="1" allowOverlap="1" wp14:anchorId="4015B40C" wp14:editId="1BA902DC">
            <wp:simplePos x="0" y="0"/>
            <wp:positionH relativeFrom="column">
              <wp:posOffset>-323850</wp:posOffset>
            </wp:positionH>
            <wp:positionV relativeFrom="paragraph">
              <wp:posOffset>118110</wp:posOffset>
            </wp:positionV>
            <wp:extent cx="1047750" cy="790450"/>
            <wp:effectExtent l="0" t="0" r="0" b="0"/>
            <wp:wrapNone/>
            <wp:docPr id="18" name="Picture 18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9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</w:r>
      <w:r w:rsidRPr="000D1186">
        <w:t>Enemy 1 (Alien)</w:t>
      </w:r>
    </w:p>
    <w:p w:rsidR="006F2387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Flying: Flies in a linear motion towards the left side of the screen</w:t>
      </w:r>
    </w:p>
    <w:p w:rsidR="000D1186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Points: Kill this enemy to earn 10 points</w:t>
      </w:r>
    </w:p>
    <w:p w:rsidR="000D1186" w:rsidRPr="000D1186" w:rsidRDefault="000D1186" w:rsidP="000D1186">
      <w:pPr>
        <w:pStyle w:val="ListParagraph"/>
        <w:spacing w:after="160" w:line="259" w:lineRule="auto"/>
        <w:ind w:left="2520"/>
      </w:pPr>
    </w:p>
    <w:p w:rsidR="006F2387" w:rsidRPr="000D1186" w:rsidRDefault="006F2387" w:rsidP="006F2387">
      <w:pPr>
        <w:ind w:left="1440"/>
      </w:pPr>
      <w:r w:rsidRPr="000D1186">
        <w:rPr>
          <w:noProof/>
          <w:lang w:eastAsia="en-CA"/>
        </w:rPr>
        <w:drawing>
          <wp:anchor distT="0" distB="0" distL="114300" distR="114300" simplePos="0" relativeHeight="251650048" behindDoc="1" locked="0" layoutInCell="1" allowOverlap="1" wp14:anchorId="5138444D" wp14:editId="76A11C01">
            <wp:simplePos x="0" y="0"/>
            <wp:positionH relativeFrom="column">
              <wp:posOffset>-204648</wp:posOffset>
            </wp:positionH>
            <wp:positionV relativeFrom="paragraph">
              <wp:posOffset>89535</wp:posOffset>
            </wp:positionV>
            <wp:extent cx="932954" cy="823037"/>
            <wp:effectExtent l="0" t="0" r="0" b="0"/>
            <wp:wrapNone/>
            <wp:docPr id="2" name="Picture 2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54" cy="82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86">
        <w:t>Enemy 2 (The Dark)</w:t>
      </w:r>
    </w:p>
    <w:p w:rsidR="006F2387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Flying: Flies in a sinusoidal motion towards the left side of the screen</w:t>
      </w:r>
    </w:p>
    <w:p w:rsidR="006F2387" w:rsidRPr="000D1186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Points: kill this enemy to earn 20 points</w:t>
      </w:r>
    </w:p>
    <w:p w:rsidR="000D1186" w:rsidRPr="000D1186" w:rsidRDefault="000D1186" w:rsidP="000D1186">
      <w:pPr>
        <w:pStyle w:val="ListParagraph"/>
        <w:spacing w:after="160" w:line="259" w:lineRule="auto"/>
        <w:ind w:left="2520"/>
      </w:pPr>
    </w:p>
    <w:p w:rsidR="006F2387" w:rsidRPr="000D1186" w:rsidRDefault="006F2387" w:rsidP="006F2387">
      <w:pPr>
        <w:ind w:left="720" w:firstLine="720"/>
      </w:pPr>
      <w:r w:rsidRPr="000D1186">
        <w:rPr>
          <w:noProof/>
          <w:lang w:eastAsia="en-CA"/>
        </w:rPr>
        <w:drawing>
          <wp:anchor distT="0" distB="0" distL="114300" distR="114300" simplePos="0" relativeHeight="251663360" behindDoc="1" locked="0" layoutInCell="1" allowOverlap="1" wp14:anchorId="149BD9DA" wp14:editId="3A013578">
            <wp:simplePos x="0" y="0"/>
            <wp:positionH relativeFrom="column">
              <wp:posOffset>-140956</wp:posOffset>
            </wp:positionH>
            <wp:positionV relativeFrom="paragraph">
              <wp:posOffset>48260</wp:posOffset>
            </wp:positionV>
            <wp:extent cx="876300" cy="1002320"/>
            <wp:effectExtent l="0" t="0" r="0" b="0"/>
            <wp:wrapNone/>
            <wp:docPr id="16" name="Picture 16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0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86">
        <w:t>Enemy 3 (The Horn)</w:t>
      </w:r>
    </w:p>
    <w:p w:rsidR="006F2387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Flying: Flies at a decreased pace in a linear motion towards the left side of the screen while shooting bullets</w:t>
      </w:r>
    </w:p>
    <w:p w:rsidR="006F2387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rPr>
          <w:noProof/>
          <w:lang w:eastAsia="en-CA"/>
        </w:rPr>
        <w:drawing>
          <wp:anchor distT="0" distB="0" distL="114300" distR="114300" simplePos="0" relativeHeight="251674624" behindDoc="1" locked="0" layoutInCell="1" allowOverlap="1" wp14:anchorId="423AD7C0" wp14:editId="6673CBA9">
            <wp:simplePos x="0" y="0"/>
            <wp:positionH relativeFrom="column">
              <wp:posOffset>-532765</wp:posOffset>
            </wp:positionH>
            <wp:positionV relativeFrom="paragraph">
              <wp:posOffset>346872</wp:posOffset>
            </wp:positionV>
            <wp:extent cx="685800" cy="974725"/>
            <wp:effectExtent l="0" t="0" r="0" b="0"/>
            <wp:wrapNone/>
            <wp:docPr id="13" name="Picture 13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86">
        <w:t>P</w:t>
      </w:r>
      <w:r w:rsidR="00111633" w:rsidRPr="000D1186">
        <w:t>oints</w:t>
      </w:r>
      <w:r w:rsidR="00111633">
        <w:t>: Kill this enemy to earn 3</w:t>
      </w:r>
      <w:r w:rsidRPr="00E8715E">
        <w:t>0 points</w:t>
      </w:r>
    </w:p>
    <w:p w:rsidR="000D1186" w:rsidRPr="00E8715E" w:rsidRDefault="000D1186" w:rsidP="000D1186">
      <w:pPr>
        <w:pStyle w:val="ListParagraph"/>
        <w:spacing w:after="160" w:line="259" w:lineRule="auto"/>
        <w:ind w:left="2520"/>
      </w:pPr>
    </w:p>
    <w:p w:rsidR="006F2387" w:rsidRPr="008E6B14" w:rsidRDefault="006F2387" w:rsidP="006F2387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675648" behindDoc="1" locked="0" layoutInCell="1" allowOverlap="1" wp14:anchorId="64B59203" wp14:editId="24AF6E02">
            <wp:simplePos x="0" y="0"/>
            <wp:positionH relativeFrom="column">
              <wp:posOffset>100965</wp:posOffset>
            </wp:positionH>
            <wp:positionV relativeFrom="paragraph">
              <wp:posOffset>85887</wp:posOffset>
            </wp:positionV>
            <wp:extent cx="904875" cy="819150"/>
            <wp:effectExtent l="0" t="0" r="9525" b="0"/>
            <wp:wrapNone/>
            <wp:docPr id="14" name="Picture 14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>Enemy</w:t>
      </w:r>
      <w:r>
        <w:t xml:space="preserve"> </w:t>
      </w:r>
      <w:r w:rsidRPr="008E6B14">
        <w:t>4 (Bomb)</w:t>
      </w:r>
    </w:p>
    <w:p w:rsidR="006F2387" w:rsidRPr="00990B6E" w:rsidRDefault="006F2387" w:rsidP="00EA2320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8E6B14">
        <w:t>Flying: Flies at an accelerated pace in a linear motion towards the left side of the screen</w:t>
      </w:r>
    </w:p>
    <w:p w:rsidR="006F2387" w:rsidRPr="00E8715E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E8715E">
        <w:t xml:space="preserve">Points: Kill this enemy to earn </w:t>
      </w:r>
      <w:r w:rsidR="00111633">
        <w:t>5</w:t>
      </w:r>
      <w:r w:rsidRPr="00E8715E">
        <w:t>5 points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:rsidR="00AF33E5" w:rsidRPr="00716AC0" w:rsidRDefault="00AF33E5" w:rsidP="00AF33E5">
      <w:pPr>
        <w:ind w:left="720" w:firstLine="720"/>
      </w:pPr>
      <w:r w:rsidRPr="00716AC0">
        <w:t>Player Bullet</w:t>
      </w:r>
    </w:p>
    <w:p w:rsidR="00AF33E5" w:rsidRPr="00716AC0" w:rsidRDefault="00AF33E5" w:rsidP="00AF33E5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00224" behindDoc="1" locked="0" layoutInCell="1" allowOverlap="1" wp14:anchorId="4E0D528D" wp14:editId="7024D625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942975" cy="209550"/>
            <wp:effectExtent l="0" t="0" r="9525" b="0"/>
            <wp:wrapNone/>
            <wp:docPr id="3" name="Picture 3" descr="Hero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ero Bullet 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right side of the screen</w:t>
      </w:r>
    </w:p>
    <w:p w:rsidR="00686D09" w:rsidRPr="000D1186" w:rsidRDefault="00AF33E5" w:rsidP="000D1186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716AC0">
        <w:t>Explosion: Explodes on contact with enemies</w:t>
      </w:r>
    </w:p>
    <w:p w:rsidR="000D1186" w:rsidRDefault="000D1186" w:rsidP="000D1186">
      <w:pPr>
        <w:pStyle w:val="ListParagraph"/>
        <w:spacing w:after="160" w:line="259" w:lineRule="auto"/>
        <w:ind w:left="2520"/>
      </w:pPr>
    </w:p>
    <w:p w:rsidR="000D1186" w:rsidRPr="00716AC0" w:rsidRDefault="000D1186" w:rsidP="000D1186">
      <w:pPr>
        <w:ind w:left="720" w:firstLine="720"/>
      </w:pPr>
      <w:r w:rsidRPr="00716AC0">
        <w:t>Enemy Bullet</w:t>
      </w:r>
    </w:p>
    <w:p w:rsidR="000D1186" w:rsidRDefault="000D1186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12512" behindDoc="1" locked="0" layoutInCell="1" allowOverlap="1" wp14:anchorId="64EF5996" wp14:editId="4D4CB1B9">
            <wp:simplePos x="0" y="0"/>
            <wp:positionH relativeFrom="column">
              <wp:posOffset>-180975</wp:posOffset>
            </wp:positionH>
            <wp:positionV relativeFrom="paragraph">
              <wp:posOffset>17145</wp:posOffset>
            </wp:positionV>
            <wp:extent cx="952500" cy="219075"/>
            <wp:effectExtent l="0" t="0" r="0" b="9525"/>
            <wp:wrapNone/>
            <wp:docPr id="6" name="Picture 6" descr="Villain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llain Bullet 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left side of the screen</w:t>
      </w:r>
    </w:p>
    <w:p w:rsidR="000D1186" w:rsidRPr="00716AC0" w:rsidRDefault="000D1186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Explosion: Explodes on contact with player</w:t>
      </w:r>
    </w:p>
    <w:p w:rsidR="000D1186" w:rsidRPr="00716AC0" w:rsidRDefault="000D1186" w:rsidP="000D1186">
      <w:pPr>
        <w:pStyle w:val="ListParagraph"/>
        <w:spacing w:after="160" w:line="259" w:lineRule="auto"/>
        <w:ind w:left="2520"/>
      </w:pPr>
    </w:p>
    <w:p w:rsidR="000D1186" w:rsidRDefault="000D1186" w:rsidP="000D1186">
      <w:pPr>
        <w:pStyle w:val="ListParagraph"/>
        <w:spacing w:after="160" w:line="259" w:lineRule="auto"/>
        <w:ind w:left="2520"/>
        <w:rPr>
          <w:b/>
          <w:sz w:val="24"/>
          <w:szCs w:val="24"/>
        </w:rPr>
      </w:pPr>
    </w:p>
    <w:p w:rsidR="0068037F" w:rsidRDefault="0068037F" w:rsidP="00686D09">
      <w:pPr>
        <w:rPr>
          <w:b/>
          <w:sz w:val="24"/>
          <w:szCs w:val="24"/>
        </w:rPr>
      </w:pPr>
    </w:p>
    <w:p w:rsidR="00EA2320" w:rsidRDefault="00EA2320" w:rsidP="00686D09">
      <w:pPr>
        <w:rPr>
          <w:b/>
          <w:sz w:val="24"/>
          <w:szCs w:val="24"/>
        </w:rPr>
      </w:pPr>
    </w:p>
    <w:p w:rsidR="0068037F" w:rsidRPr="008C6B2D" w:rsidRDefault="0068037F" w:rsidP="00686D09">
      <w:pPr>
        <w:rPr>
          <w:b/>
          <w:sz w:val="24"/>
          <w:szCs w:val="24"/>
        </w:rPr>
      </w:pPr>
    </w:p>
    <w:p w:rsidR="0068037F" w:rsidRPr="000D1186" w:rsidRDefault="009F6693" w:rsidP="000D118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Items</w:t>
      </w:r>
    </w:p>
    <w:p w:rsidR="0068037F" w:rsidRPr="00716AC0" w:rsidRDefault="0068037F" w:rsidP="0068037F">
      <w:pPr>
        <w:ind w:left="1440"/>
      </w:pPr>
      <w:r w:rsidRPr="00716AC0">
        <w:rPr>
          <w:noProof/>
          <w:lang w:eastAsia="en-CA"/>
        </w:rPr>
        <w:drawing>
          <wp:anchor distT="0" distB="0" distL="114300" distR="114300" simplePos="0" relativeHeight="251706368" behindDoc="1" locked="0" layoutInCell="1" allowOverlap="1" wp14:anchorId="05EE8666" wp14:editId="2AA6BD0A">
            <wp:simplePos x="0" y="0"/>
            <wp:positionH relativeFrom="column">
              <wp:posOffset>-9525</wp:posOffset>
            </wp:positionH>
            <wp:positionV relativeFrom="paragraph">
              <wp:posOffset>92339</wp:posOffset>
            </wp:positionV>
            <wp:extent cx="542925" cy="542925"/>
            <wp:effectExtent l="0" t="0" r="9525" b="9525"/>
            <wp:wrapNone/>
            <wp:docPr id="25" name="Picture 25" descr="C:\Users\Selina2.Selina-HP\AppData\Local\Microsoft\Windows\INetCache\Content.Word\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elina2.Selina-HP\AppData\Local\Microsoft\Windows\INetCache\Content.Word\lif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Item Orbs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 xml:space="preserve">Life: An orb that can be found randomly throughout the game. </w:t>
      </w:r>
    </w:p>
    <w:p w:rsidR="0068037F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Getting one increases the players remaining lives by 1</w:t>
      </w:r>
    </w:p>
    <w:p w:rsidR="000D1186" w:rsidRPr="00716AC0" w:rsidRDefault="000D1186" w:rsidP="000D1186">
      <w:pPr>
        <w:pStyle w:val="ListParagraph"/>
        <w:spacing w:after="160" w:line="259" w:lineRule="auto"/>
        <w:ind w:left="2520"/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:rsidR="00D23B64" w:rsidRPr="00716AC0" w:rsidRDefault="002E0B7F" w:rsidP="002E0B7F">
      <w:pPr>
        <w:pStyle w:val="ListParagraph"/>
        <w:ind w:left="1440"/>
        <w:rPr>
          <w:sz w:val="24"/>
          <w:szCs w:val="24"/>
        </w:rPr>
      </w:pPr>
      <w:r w:rsidRPr="00716AC0">
        <w:rPr>
          <w:sz w:val="24"/>
          <w:szCs w:val="24"/>
        </w:rPr>
        <w:t>Bonus Marks</w:t>
      </w:r>
    </w:p>
    <w:p w:rsidR="00D23B64" w:rsidRPr="00716AC0" w:rsidRDefault="00D23B64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6AC0">
        <w:rPr>
          <w:sz w:val="24"/>
          <w:szCs w:val="24"/>
        </w:rPr>
        <w:t>player fires bullets</w:t>
      </w:r>
    </w:p>
    <w:p w:rsidR="00D23B64" w:rsidRPr="000D1186" w:rsidRDefault="000D1186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1186">
        <w:rPr>
          <w:sz w:val="24"/>
          <w:szCs w:val="24"/>
        </w:rPr>
        <w:t>boss enemy</w:t>
      </w:r>
    </w:p>
    <w:p w:rsidR="00D23B64" w:rsidRPr="00716AC0" w:rsidRDefault="00D23B64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6AC0">
        <w:rPr>
          <w:sz w:val="24"/>
          <w:szCs w:val="24"/>
        </w:rPr>
        <w:t>enemy fires bullets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4E1311" w:rsidRPr="004E1311" w:rsidRDefault="004E1311" w:rsidP="004E1311">
      <w:pPr>
        <w:spacing w:after="0" w:line="240" w:lineRule="auto"/>
        <w:rPr>
          <w:b/>
          <w:sz w:val="24"/>
          <w:szCs w:val="24"/>
        </w:rPr>
      </w:pPr>
    </w:p>
    <w:p w:rsidR="004E1311" w:rsidRDefault="004E1311" w:rsidP="0068037F">
      <w:pPr>
        <w:ind w:left="720" w:firstLine="720"/>
        <w:rPr>
          <w:rFonts w:cs="Courier New"/>
        </w:rPr>
      </w:pPr>
      <w:r w:rsidRPr="008E6B14">
        <w:rPr>
          <w:rFonts w:cs="Courier New"/>
        </w:rPr>
        <w:t>Explosion</w:t>
      </w:r>
      <w:r w:rsidR="0068037F">
        <w:rPr>
          <w:rFonts w:cs="Courier New"/>
        </w:rPr>
        <w:t xml:space="preserve">: </w:t>
      </w:r>
      <w:hyperlink r:id="rId31" w:history="1">
        <w:r w:rsidRPr="00182F64">
          <w:rPr>
            <w:rStyle w:val="Hyperlink"/>
            <w:rFonts w:cs="Courier New"/>
          </w:rPr>
          <w:t>www.shockwave-sound.com/sound-effects/explosion_sounds.html</w:t>
        </w:r>
      </w:hyperlink>
    </w:p>
    <w:p w:rsidR="004E1311" w:rsidRPr="006518BB" w:rsidRDefault="004E1311" w:rsidP="0068037F">
      <w:pPr>
        <w:ind w:left="720" w:firstLine="720"/>
        <w:rPr>
          <w:rFonts w:cs="Courier New"/>
        </w:rPr>
      </w:pPr>
      <w:r>
        <w:rPr>
          <w:rFonts w:cs="Courier New"/>
        </w:rPr>
        <w:t>Main g</w:t>
      </w:r>
      <w:r w:rsidRPr="008E6B14">
        <w:rPr>
          <w:rFonts w:cs="Courier New"/>
        </w:rPr>
        <w:t>ame music</w:t>
      </w:r>
      <w:r w:rsidR="0068037F">
        <w:rPr>
          <w:rFonts w:cs="Courier New"/>
        </w:rPr>
        <w:t xml:space="preserve">: </w:t>
      </w:r>
      <w:hyperlink r:id="rId32" w:history="1">
        <w:r w:rsidRPr="006518BB">
          <w:rPr>
            <w:rStyle w:val="Hyperlink"/>
            <w:rFonts w:cs="Courier New"/>
          </w:rPr>
          <w:t>http://www.playonloop.com/2015-music-loops/starry-night</w:t>
        </w:r>
      </w:hyperlink>
    </w:p>
    <w:p w:rsidR="004E1311" w:rsidRPr="00432389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>Main menu/ game over music</w:t>
      </w:r>
      <w:r w:rsidR="0068037F">
        <w:rPr>
          <w:rFonts w:cs="Courier New"/>
        </w:rPr>
        <w:t xml:space="preserve">: </w:t>
      </w:r>
      <w:hyperlink r:id="rId33" w:history="1">
        <w:r w:rsidRPr="00182F64">
          <w:rPr>
            <w:rStyle w:val="Hyperlink"/>
            <w:rFonts w:cs="Courier New"/>
          </w:rPr>
          <w:t>http://www.orangefreesounds.com/8-bit-music/</w:t>
        </w:r>
      </w:hyperlink>
    </w:p>
    <w:p w:rsidR="004E1311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>Item sound</w:t>
      </w:r>
      <w:r w:rsidR="0068037F">
        <w:rPr>
          <w:rFonts w:cs="Courier New"/>
        </w:rPr>
        <w:t xml:space="preserve"> : </w:t>
      </w:r>
      <w:hyperlink r:id="rId34" w:history="1">
        <w:r w:rsidRPr="00182F64">
          <w:rPr>
            <w:rStyle w:val="Hyperlink"/>
            <w:rFonts w:cs="Courier New"/>
          </w:rPr>
          <w:t>http://opengameart.org/content/10-8bit-coin-sounds</w:t>
        </w:r>
      </w:hyperlink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4E1311" w:rsidRPr="008E6B14" w:rsidRDefault="004E1311" w:rsidP="004E1311">
      <w:pPr>
        <w:ind w:left="720" w:firstLine="720"/>
        <w:rPr>
          <w:rFonts w:eastAsia="Microsoft YaHei Light" w:cs="Adobe Arabic"/>
        </w:rPr>
      </w:pPr>
      <w:r w:rsidRPr="008E6B14">
        <w:rPr>
          <w:rFonts w:eastAsia="Microsoft YaHei Light" w:cs="Adobe Arabic"/>
        </w:rPr>
        <w:t>All game graphics</w:t>
      </w:r>
    </w:p>
    <w:p w:rsidR="004E1311" w:rsidRPr="007F1E21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 xml:space="preserve">http://graphicriver.net/item/sky-birds-game-assets/7127737?ref=telyva </w:t>
      </w:r>
    </w:p>
    <w:p w:rsidR="004E1311" w:rsidRPr="00672193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>http://graphicriver.net/user/bevouliin</w:t>
      </w:r>
    </w:p>
    <w:p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:rsidR="005C2F0F" w:rsidRPr="002E76AA" w:rsidRDefault="005C2F0F" w:rsidP="002E76AA">
      <w:pPr>
        <w:rPr>
          <w:i/>
          <w:sz w:val="24"/>
          <w:szCs w:val="24"/>
        </w:rPr>
      </w:pPr>
    </w:p>
    <w:sectPr w:rsidR="005C2F0F" w:rsidRPr="002E76AA" w:rsidSect="008E601F">
      <w:headerReference w:type="even" r:id="rId35"/>
      <w:headerReference w:type="default" r:id="rId36"/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57B5" w:rsidRDefault="000F57B5" w:rsidP="00C152DC">
      <w:pPr>
        <w:spacing w:after="0" w:line="240" w:lineRule="auto"/>
      </w:pPr>
      <w:r>
        <w:separator/>
      </w:r>
    </w:p>
  </w:endnote>
  <w:endnote w:type="continuationSeparator" w:id="0">
    <w:p w:rsidR="000F57B5" w:rsidRDefault="000F57B5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680C43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 xml:space="preserve">Version Number </w:t>
    </w:r>
    <w:r w:rsidR="00CE348A">
      <w:rPr>
        <w:rFonts w:asciiTheme="majorHAnsi" w:hAnsiTheme="majorHAnsi"/>
        <w:b/>
      </w:rPr>
      <w:t>1</w:t>
    </w:r>
    <w:r w:rsidR="00AA765B"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B366FE" w:rsidRPr="00B366FE">
      <w:rPr>
        <w:rFonts w:asciiTheme="majorHAnsi" w:hAnsiTheme="majorHAnsi"/>
        <w:noProof/>
      </w:rPr>
      <w:t>8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0F57B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B366FE" w:rsidRPr="00B366FE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57B5" w:rsidRDefault="000F57B5" w:rsidP="00C152DC">
      <w:pPr>
        <w:spacing w:after="0" w:line="240" w:lineRule="auto"/>
      </w:pPr>
      <w:r>
        <w:separator/>
      </w:r>
    </w:p>
  </w:footnote>
  <w:footnote w:type="continuationSeparator" w:id="0">
    <w:p w:rsidR="000F57B5" w:rsidRDefault="000F57B5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CE348A" w:rsidP="00CE348A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April 4,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CE348A" w:rsidP="00CE348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</w:rPr>
                <w:t>April 4</w:t>
              </w:r>
              <w:r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104C4"/>
    <w:multiLevelType w:val="hybridMultilevel"/>
    <w:tmpl w:val="AE18826E"/>
    <w:lvl w:ilvl="0" w:tplc="88467BE0">
      <w:numFmt w:val="bullet"/>
      <w:lvlText w:val="-"/>
      <w:lvlJc w:val="left"/>
      <w:pPr>
        <w:ind w:left="504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F089E"/>
    <w:multiLevelType w:val="hybridMultilevel"/>
    <w:tmpl w:val="B19A01A0"/>
    <w:lvl w:ilvl="0" w:tplc="0B9E0980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F9B0878"/>
    <w:multiLevelType w:val="hybridMultilevel"/>
    <w:tmpl w:val="FD4A9EEC"/>
    <w:lvl w:ilvl="0" w:tplc="5E401A22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08A59AA"/>
    <w:multiLevelType w:val="hybridMultilevel"/>
    <w:tmpl w:val="4C5CC18A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5" w15:restartNumberingAfterBreak="0">
    <w:nsid w:val="6526256C"/>
    <w:multiLevelType w:val="hybridMultilevel"/>
    <w:tmpl w:val="8F426934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6" w15:restartNumberingAfterBreak="0">
    <w:nsid w:val="739E55DE"/>
    <w:multiLevelType w:val="hybridMultilevel"/>
    <w:tmpl w:val="C0CA9EC4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34F43"/>
    <w:rsid w:val="00041C8A"/>
    <w:rsid w:val="00080D8D"/>
    <w:rsid w:val="000C244C"/>
    <w:rsid w:val="000D1186"/>
    <w:rsid w:val="000F57B5"/>
    <w:rsid w:val="00111633"/>
    <w:rsid w:val="001128CC"/>
    <w:rsid w:val="0014357E"/>
    <w:rsid w:val="002170E0"/>
    <w:rsid w:val="00284A6E"/>
    <w:rsid w:val="00292559"/>
    <w:rsid w:val="002E0B7F"/>
    <w:rsid w:val="002E76AA"/>
    <w:rsid w:val="00313254"/>
    <w:rsid w:val="00341B51"/>
    <w:rsid w:val="00342A01"/>
    <w:rsid w:val="003E1D34"/>
    <w:rsid w:val="003E1D56"/>
    <w:rsid w:val="003E23CE"/>
    <w:rsid w:val="00407BCE"/>
    <w:rsid w:val="00420F46"/>
    <w:rsid w:val="0044103F"/>
    <w:rsid w:val="00471F5C"/>
    <w:rsid w:val="004E1311"/>
    <w:rsid w:val="0052734F"/>
    <w:rsid w:val="005401F2"/>
    <w:rsid w:val="005B386F"/>
    <w:rsid w:val="005B6863"/>
    <w:rsid w:val="005C2F0F"/>
    <w:rsid w:val="00632BBD"/>
    <w:rsid w:val="0068037F"/>
    <w:rsid w:val="00680C43"/>
    <w:rsid w:val="00686D09"/>
    <w:rsid w:val="00691022"/>
    <w:rsid w:val="006D2709"/>
    <w:rsid w:val="006F2387"/>
    <w:rsid w:val="00716AC0"/>
    <w:rsid w:val="00744BAC"/>
    <w:rsid w:val="007D2A8E"/>
    <w:rsid w:val="00881870"/>
    <w:rsid w:val="0088441C"/>
    <w:rsid w:val="008C6B2D"/>
    <w:rsid w:val="008E601F"/>
    <w:rsid w:val="008F3C94"/>
    <w:rsid w:val="00937916"/>
    <w:rsid w:val="009513B5"/>
    <w:rsid w:val="00953C99"/>
    <w:rsid w:val="00990B6E"/>
    <w:rsid w:val="00995A59"/>
    <w:rsid w:val="00996533"/>
    <w:rsid w:val="009A4D42"/>
    <w:rsid w:val="009B07DB"/>
    <w:rsid w:val="009F6693"/>
    <w:rsid w:val="00A05FED"/>
    <w:rsid w:val="00A10C7B"/>
    <w:rsid w:val="00AA765B"/>
    <w:rsid w:val="00AD223E"/>
    <w:rsid w:val="00AE27FE"/>
    <w:rsid w:val="00AF33E5"/>
    <w:rsid w:val="00B366FE"/>
    <w:rsid w:val="00B45073"/>
    <w:rsid w:val="00BA3C0A"/>
    <w:rsid w:val="00BF4089"/>
    <w:rsid w:val="00C1365A"/>
    <w:rsid w:val="00C152DC"/>
    <w:rsid w:val="00C30843"/>
    <w:rsid w:val="00C40AFD"/>
    <w:rsid w:val="00C60AAE"/>
    <w:rsid w:val="00C8270C"/>
    <w:rsid w:val="00CE348A"/>
    <w:rsid w:val="00D23B64"/>
    <w:rsid w:val="00D50A1D"/>
    <w:rsid w:val="00D668E0"/>
    <w:rsid w:val="00D82416"/>
    <w:rsid w:val="00DE075F"/>
    <w:rsid w:val="00E8715E"/>
    <w:rsid w:val="00EA2320"/>
    <w:rsid w:val="00EB6F93"/>
    <w:rsid w:val="00F27780"/>
    <w:rsid w:val="00F35C9E"/>
    <w:rsid w:val="00F362D0"/>
    <w:rsid w:val="00F45ABF"/>
    <w:rsid w:val="00FA4F58"/>
    <w:rsid w:val="00FA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DB01528-28CF-45C9-9553-59E106BC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4E131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6F2387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yperlink" Target="http://opengameart.org/content/10-8bit-coin-sounds" TargetMode="Externa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orangefreesounds.com/8-bit-music/" TargetMode="External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hyperlink" Target="http://www.playonloop.com/2015-music-loops/starry-night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yperlink" Target="http://www.shockwave-sound.com/sound-effects/explosion_sounds.html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2016-04-04T00:00:00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C3392183-AA7B-4EF1-BCCB-D275EC998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130</TotalTime>
  <Pages>8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Sky Birds 2</vt:lpstr>
    </vt:vector>
  </TitlesOfParts>
  <Company>sdmd games</Company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Sky Birds 2</dc:title>
  <dc:subject>Final Project</dc:subject>
  <dc:creator>Selina-Dionne Mohini Daley</dc:creator>
  <cp:lastModifiedBy>Selina Daley</cp:lastModifiedBy>
  <cp:revision>17</cp:revision>
  <dcterms:created xsi:type="dcterms:W3CDTF">2016-04-05T03:23:00Z</dcterms:created>
  <dcterms:modified xsi:type="dcterms:W3CDTF">2016-04-20T03:40:00Z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